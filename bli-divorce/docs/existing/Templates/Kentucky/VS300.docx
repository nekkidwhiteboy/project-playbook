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696" w:tblpY="3235"/>
        <w:tblW w:w="0" w:type="auto"/>
        <w:tblLook w:val="0000" w:firstRow="0" w:lastRow="0" w:firstColumn="0" w:lastColumn="0" w:noHBand="0" w:noVBand="0"/>
      </w:tblPr>
      <w:tblGrid>
        <w:gridCol w:w="5040"/>
      </w:tblGrid>
      <w:tr w:rsidR="003F3CC5" w14:paraId="7E54D139" w14:textId="77777777" w:rsidTr="00B83D81">
        <w:trPr>
          <w:trHeight w:val="216"/>
        </w:trPr>
        <w:tc>
          <w:tcPr>
            <w:tcW w:w="5040" w:type="dxa"/>
          </w:tcPr>
          <w:p w14:paraId="72F3641E" w14:textId="0CF638D0" w:rsidR="003F3CC5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36692D">
              <w:rPr>
                <w:rFonts w:ascii="Arial" w:hAnsi="Arial" w:cs="Arial"/>
                <w:b/>
                <w:sz w:val="16"/>
                <w:szCs w:val="16"/>
              </w:rPr>
              <w:t>PetBirthPlace</w:t>
            </w:r>
            <w:r w:rsidR="009D4DEE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5359" w:tblpY="3247"/>
        <w:tblW w:w="0" w:type="auto"/>
        <w:tblLook w:val="0000" w:firstRow="0" w:lastRow="0" w:firstColumn="0" w:lastColumn="0" w:noHBand="0" w:noVBand="0"/>
      </w:tblPr>
      <w:tblGrid>
        <w:gridCol w:w="2244"/>
      </w:tblGrid>
      <w:tr w:rsidR="00192C19" w14:paraId="63D3E6D6" w14:textId="77777777" w:rsidTr="00B83D81">
        <w:trPr>
          <w:trHeight w:val="191"/>
        </w:trPr>
        <w:tc>
          <w:tcPr>
            <w:tcW w:w="2244" w:type="dxa"/>
          </w:tcPr>
          <w:p w14:paraId="16EB8181" w14:textId="3A1B684C" w:rsidR="00192C19" w:rsidRDefault="00FB295A" w:rsidP="00E759D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F2157E">
              <w:rPr>
                <w:rFonts w:ascii="Arial" w:hAnsi="Arial" w:cs="Arial"/>
                <w:b/>
                <w:sz w:val="16"/>
                <w:szCs w:val="16"/>
              </w:rPr>
              <w:t>PetNumMarriages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9014" w:tblpY="3248"/>
        <w:tblW w:w="0" w:type="auto"/>
        <w:tblLook w:val="0000" w:firstRow="0" w:lastRow="0" w:firstColumn="0" w:lastColumn="0" w:noHBand="0" w:noVBand="0"/>
      </w:tblPr>
      <w:tblGrid>
        <w:gridCol w:w="2766"/>
      </w:tblGrid>
      <w:tr w:rsidR="00192C19" w14:paraId="13EE1F00" w14:textId="77777777" w:rsidTr="00B83D81">
        <w:trPr>
          <w:trHeight w:val="241"/>
        </w:trPr>
        <w:tc>
          <w:tcPr>
            <w:tcW w:w="2766" w:type="dxa"/>
          </w:tcPr>
          <w:p w14:paraId="534B89B1" w14:textId="7D4FD514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F2157E">
              <w:rPr>
                <w:rFonts w:ascii="Arial" w:hAnsi="Arial" w:cs="Arial"/>
                <w:b/>
                <w:sz w:val="16"/>
                <w:szCs w:val="16"/>
              </w:rPr>
              <w:t>PetRace</w:t>
            </w:r>
            <w:r w:rsidR="009D4DEE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1821" w:tblpY="3712"/>
        <w:tblW w:w="10017" w:type="dxa"/>
        <w:tblLook w:val="0000" w:firstRow="0" w:lastRow="0" w:firstColumn="0" w:lastColumn="0" w:noHBand="0" w:noVBand="0"/>
      </w:tblPr>
      <w:tblGrid>
        <w:gridCol w:w="10017"/>
      </w:tblGrid>
      <w:tr w:rsidR="00192C19" w14:paraId="64895F1A" w14:textId="77777777" w:rsidTr="00B83D81">
        <w:trPr>
          <w:trHeight w:val="258"/>
        </w:trPr>
        <w:tc>
          <w:tcPr>
            <w:tcW w:w="10017" w:type="dxa"/>
          </w:tcPr>
          <w:p w14:paraId="3127F25B" w14:textId="0D7E5B84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417D92">
              <w:rPr>
                <w:rFonts w:ascii="Arial" w:hAnsi="Arial" w:cs="Arial"/>
                <w:b/>
                <w:sz w:val="16"/>
                <w:szCs w:val="16"/>
              </w:rPr>
              <w:t>PetProfession|upper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C94C7E"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 w:rsidR="00C94C7E">
              <w:rPr>
                <w:rFonts w:ascii="Arial" w:hAnsi="Arial" w:cs="Arial"/>
                <w:b/>
                <w:sz w:val="16"/>
                <w:szCs w:val="16"/>
              </w:rPr>
              <w:t>PetProfession</w:t>
            </w:r>
            <w:proofErr w:type="spellEnd"/>
            <w:r w:rsidR="00C94C7E">
              <w:rPr>
                <w:rFonts w:ascii="Arial" w:hAnsi="Arial" w:cs="Arial"/>
                <w:b/>
                <w:sz w:val="16"/>
                <w:szCs w:val="16"/>
              </w:rPr>
              <w:t xml:space="preserve"> == “” %}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>N/A</w:t>
            </w:r>
            <w:r w:rsidR="00C94C7E"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tblpX="315" w:tblpY="4151"/>
        <w:tblW w:w="10107" w:type="dxa"/>
        <w:tblLook w:val="0000" w:firstRow="0" w:lastRow="0" w:firstColumn="0" w:lastColumn="0" w:noHBand="0" w:noVBand="0"/>
      </w:tblPr>
      <w:tblGrid>
        <w:gridCol w:w="10107"/>
      </w:tblGrid>
      <w:tr w:rsidR="00192C19" w14:paraId="2DAD20D5" w14:textId="77777777" w:rsidTr="00B83D81">
        <w:trPr>
          <w:trHeight w:val="266"/>
        </w:trPr>
        <w:tc>
          <w:tcPr>
            <w:tcW w:w="10107" w:type="dxa"/>
          </w:tcPr>
          <w:p w14:paraId="051264AE" w14:textId="0EEC6B7F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3247BE" w:rsidRPr="003247BE">
              <w:rPr>
                <w:rFonts w:ascii="Arial" w:hAnsi="Arial" w:cs="Arial"/>
                <w:b/>
                <w:sz w:val="16"/>
                <w:szCs w:val="16"/>
              </w:rPr>
              <w:t>PetIndustry</w:t>
            </w:r>
            <w:r w:rsidR="009B252C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9B252C">
              <w:rPr>
                <w:rFonts w:ascii="Arial" w:hAnsi="Arial" w:cs="Arial"/>
                <w:b/>
                <w:sz w:val="16"/>
                <w:szCs w:val="16"/>
              </w:rPr>
              <w:t>{%</w:t>
            </w:r>
            <w:r w:rsidR="007618EB">
              <w:rPr>
                <w:rFonts w:ascii="Arial" w:hAnsi="Arial" w:cs="Arial"/>
                <w:b/>
                <w:sz w:val="16"/>
                <w:szCs w:val="16"/>
              </w:rPr>
              <w:t xml:space="preserve"> if</w:t>
            </w:r>
            <w:r w:rsidR="009B252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="003247BE" w:rsidRPr="003247BE">
              <w:rPr>
                <w:rFonts w:ascii="Arial" w:hAnsi="Arial" w:cs="Arial"/>
                <w:b/>
                <w:sz w:val="16"/>
                <w:szCs w:val="16"/>
              </w:rPr>
              <w:t>PetIndustry</w:t>
            </w:r>
            <w:proofErr w:type="spellEnd"/>
            <w:r w:rsidR="003247B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9B252C">
              <w:rPr>
                <w:rFonts w:ascii="Arial" w:hAnsi="Arial" w:cs="Arial"/>
                <w:b/>
                <w:sz w:val="16"/>
                <w:szCs w:val="16"/>
              </w:rPr>
              <w:t>== “” %}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>N/A</w:t>
            </w:r>
            <w:r w:rsidR="009B252C"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tblpX="389" w:tblpY="4901"/>
        <w:tblW w:w="9985" w:type="dxa"/>
        <w:tblLook w:val="0000" w:firstRow="0" w:lastRow="0" w:firstColumn="0" w:lastColumn="0" w:noHBand="0" w:noVBand="0"/>
      </w:tblPr>
      <w:tblGrid>
        <w:gridCol w:w="9985"/>
      </w:tblGrid>
      <w:tr w:rsidR="00192C19" w14:paraId="2B505C19" w14:textId="77777777" w:rsidTr="00B83D81">
        <w:trPr>
          <w:trHeight w:val="233"/>
        </w:trPr>
        <w:tc>
          <w:tcPr>
            <w:tcW w:w="9985" w:type="dxa"/>
          </w:tcPr>
          <w:p w14:paraId="65D15901" w14:textId="31528377" w:rsidR="00192C19" w:rsidRDefault="00F4100D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RespChangedName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== “No”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>{% else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A63215">
              <w:rPr>
                <w:rFonts w:ascii="Arial" w:hAnsi="Arial" w:cs="Arial"/>
                <w:b/>
                <w:sz w:val="16"/>
                <w:szCs w:val="16"/>
              </w:rPr>
              <w:t>RespMaidenFirst|upper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C27D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A63215">
              <w:rPr>
                <w:rFonts w:ascii="Arial" w:hAnsi="Arial" w:cs="Arial"/>
                <w:b/>
                <w:sz w:val="16"/>
                <w:szCs w:val="16"/>
              </w:rPr>
              <w:t>RespMaidenMiddle|upper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C27D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A63215">
              <w:rPr>
                <w:rFonts w:ascii="Arial" w:hAnsi="Arial" w:cs="Arial"/>
                <w:b/>
                <w:sz w:val="16"/>
                <w:szCs w:val="16"/>
              </w:rPr>
              <w:t>RespMaidenLast|upper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tblpX="302" w:tblpY="5336"/>
        <w:tblW w:w="0" w:type="auto"/>
        <w:tblLook w:val="0000" w:firstRow="0" w:lastRow="0" w:firstColumn="0" w:lastColumn="0" w:noHBand="0" w:noVBand="0"/>
      </w:tblPr>
      <w:tblGrid>
        <w:gridCol w:w="4993"/>
      </w:tblGrid>
      <w:tr w:rsidR="00192C19" w14:paraId="5DE8E4A4" w14:textId="77777777" w:rsidTr="00B83D81">
        <w:trPr>
          <w:trHeight w:val="241"/>
        </w:trPr>
        <w:tc>
          <w:tcPr>
            <w:tcW w:w="4993" w:type="dxa"/>
          </w:tcPr>
          <w:p w14:paraId="44E9F1AA" w14:textId="3494E929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E55F56">
              <w:rPr>
                <w:rFonts w:ascii="Arial" w:hAnsi="Arial" w:cs="Arial"/>
                <w:b/>
                <w:sz w:val="16"/>
                <w:szCs w:val="16"/>
              </w:rPr>
              <w:t>RespFirst|upper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C908F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E55F56">
              <w:rPr>
                <w:rFonts w:ascii="Arial" w:hAnsi="Arial" w:cs="Arial"/>
                <w:b/>
                <w:sz w:val="16"/>
                <w:szCs w:val="16"/>
              </w:rPr>
              <w:t>RespMiddle|upper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C908F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E55F56">
              <w:rPr>
                <w:rFonts w:ascii="Arial" w:hAnsi="Arial" w:cs="Arial"/>
                <w:b/>
                <w:sz w:val="16"/>
                <w:szCs w:val="16"/>
              </w:rPr>
              <w:t>RespLast|upper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5327" w:tblpY="5353"/>
        <w:tblW w:w="0" w:type="auto"/>
        <w:tblLook w:val="0000" w:firstRow="0" w:lastRow="0" w:firstColumn="0" w:lastColumn="0" w:noHBand="0" w:noVBand="0"/>
      </w:tblPr>
      <w:tblGrid>
        <w:gridCol w:w="5087"/>
      </w:tblGrid>
      <w:tr w:rsidR="00192C19" w14:paraId="517F3019" w14:textId="77777777" w:rsidTr="00B83D81">
        <w:trPr>
          <w:trHeight w:val="225"/>
        </w:trPr>
        <w:tc>
          <w:tcPr>
            <w:tcW w:w="5087" w:type="dxa"/>
          </w:tcPr>
          <w:p w14:paraId="4A985845" w14:textId="7E81CB37" w:rsidR="00192C19" w:rsidRDefault="00E55F56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{% </w:t>
            </w:r>
            <w:r w:rsidR="00573285">
              <w:rPr>
                <w:rFonts w:ascii="Arial" w:hAnsi="Arial" w:cs="Arial"/>
                <w:b/>
                <w:sz w:val="16"/>
                <w:szCs w:val="16"/>
              </w:rPr>
              <w:t xml:space="preserve">if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RespWillChangeName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==”No”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>{% else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RespReqFirst|upper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A481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A4814">
              <w:rPr>
                <w:rFonts w:ascii="Arial" w:hAnsi="Arial" w:cs="Arial"/>
                <w:b/>
                <w:sz w:val="16"/>
                <w:szCs w:val="16"/>
              </w:rPr>
              <w:t>RespReqMiddle|upper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C27D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A4814">
              <w:rPr>
                <w:rFonts w:ascii="Arial" w:hAnsi="Arial" w:cs="Arial"/>
                <w:b/>
                <w:sz w:val="16"/>
                <w:szCs w:val="16"/>
              </w:rPr>
              <w:t>RespReqLast|upper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A4814">
              <w:rPr>
                <w:rFonts w:ascii="Arial" w:hAnsi="Arial" w:cs="Arial"/>
                <w:b/>
                <w:sz w:val="16"/>
                <w:szCs w:val="16"/>
              </w:rPr>
              <w:t>{%</w:t>
            </w:r>
            <w:r w:rsidR="006054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814">
              <w:rPr>
                <w:rFonts w:ascii="Arial" w:hAnsi="Arial" w:cs="Arial"/>
                <w:b/>
                <w:sz w:val="16"/>
                <w:szCs w:val="16"/>
              </w:rPr>
              <w:t>endif %}</w:t>
            </w:r>
          </w:p>
        </w:tc>
      </w:tr>
    </w:tbl>
    <w:tbl>
      <w:tblPr>
        <w:tblpPr w:leftFromText="180" w:rightFromText="180" w:vertAnchor="text" w:horzAnchor="page" w:tblpX="2806" w:tblpY="5826"/>
        <w:tblW w:w="0" w:type="auto"/>
        <w:tblLook w:val="0000" w:firstRow="0" w:lastRow="0" w:firstColumn="0" w:lastColumn="0" w:noHBand="0" w:noVBand="0"/>
      </w:tblPr>
      <w:tblGrid>
        <w:gridCol w:w="2466"/>
      </w:tblGrid>
      <w:tr w:rsidR="00192C19" w14:paraId="1B5EA889" w14:textId="77777777" w:rsidTr="00B83D81">
        <w:trPr>
          <w:trHeight w:val="225"/>
        </w:trPr>
        <w:tc>
          <w:tcPr>
            <w:tcW w:w="1800" w:type="dxa"/>
          </w:tcPr>
          <w:p w14:paraId="1765118A" w14:textId="366A72F1" w:rsidR="00192C19" w:rsidRDefault="00FB295A" w:rsidP="0009332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A4814">
              <w:rPr>
                <w:rFonts w:ascii="Arial" w:hAnsi="Arial" w:cs="Arial"/>
                <w:b/>
                <w:sz w:val="16"/>
                <w:szCs w:val="16"/>
              </w:rPr>
              <w:t>RespDOB|date</w:t>
            </w:r>
            <w:proofErr w:type="spellEnd"/>
            <w:r w:rsidR="006A4814">
              <w:rPr>
                <w:rFonts w:ascii="Arial" w:hAnsi="Arial" w:cs="Arial"/>
                <w:b/>
                <w:sz w:val="16"/>
                <w:szCs w:val="16"/>
              </w:rPr>
              <w:t>(“%m/%d/%Y”)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7613" w:tblpY="5816"/>
        <w:tblW w:w="0" w:type="auto"/>
        <w:tblLook w:val="0000" w:firstRow="0" w:lastRow="0" w:firstColumn="0" w:lastColumn="0" w:noHBand="0" w:noVBand="0"/>
      </w:tblPr>
      <w:tblGrid>
        <w:gridCol w:w="4222"/>
      </w:tblGrid>
      <w:tr w:rsidR="00192C19" w14:paraId="1FEACF88" w14:textId="77777777" w:rsidTr="00B83D81">
        <w:trPr>
          <w:trHeight w:val="233"/>
        </w:trPr>
        <w:tc>
          <w:tcPr>
            <w:tcW w:w="4222" w:type="dxa"/>
          </w:tcPr>
          <w:p w14:paraId="19745B9A" w14:textId="5EB29158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4B14F1">
              <w:rPr>
                <w:rFonts w:ascii="Arial" w:hAnsi="Arial" w:cs="Arial"/>
                <w:b/>
                <w:sz w:val="16"/>
                <w:szCs w:val="16"/>
              </w:rPr>
              <w:t>Resp</w:t>
            </w:r>
            <w:r w:rsidR="00B208D3">
              <w:rPr>
                <w:rFonts w:ascii="Arial" w:hAnsi="Arial" w:cs="Arial"/>
                <w:b/>
                <w:sz w:val="16"/>
                <w:szCs w:val="16"/>
              </w:rPr>
              <w:t>Address.</w:t>
            </w:r>
            <w:r w:rsidR="004B14F1">
              <w:rPr>
                <w:rFonts w:ascii="Arial" w:hAnsi="Arial" w:cs="Arial"/>
                <w:b/>
                <w:sz w:val="16"/>
                <w:szCs w:val="16"/>
              </w:rPr>
              <w:t>City</w:t>
            </w:r>
            <w:proofErr w:type="gramEnd"/>
            <w:r w:rsidR="004B14F1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C27D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A4814">
              <w:rPr>
                <w:rFonts w:ascii="Arial" w:hAnsi="Arial" w:cs="Arial"/>
                <w:b/>
                <w:sz w:val="16"/>
                <w:szCs w:val="16"/>
              </w:rPr>
              <w:t>RespCounty|upper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C27D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046E26">
              <w:rPr>
                <w:rFonts w:ascii="Arial" w:hAnsi="Arial" w:cs="Arial"/>
                <w:b/>
                <w:sz w:val="16"/>
                <w:szCs w:val="16"/>
              </w:rPr>
              <w:t>Resp</w:t>
            </w:r>
            <w:r w:rsidR="00B208D3">
              <w:rPr>
                <w:rFonts w:ascii="Arial" w:hAnsi="Arial" w:cs="Arial"/>
                <w:b/>
                <w:sz w:val="16"/>
                <w:szCs w:val="16"/>
              </w:rPr>
              <w:t>Address.</w:t>
            </w:r>
            <w:r w:rsidR="00046E26">
              <w:rPr>
                <w:rFonts w:ascii="Arial" w:hAnsi="Arial" w:cs="Arial"/>
                <w:b/>
                <w:sz w:val="16"/>
                <w:szCs w:val="16"/>
              </w:rPr>
              <w:t>State</w:t>
            </w:r>
            <w:r w:rsidR="006A4814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3579" w:tblpY="6266"/>
        <w:tblW w:w="0" w:type="auto"/>
        <w:tblLook w:val="0000" w:firstRow="0" w:lastRow="0" w:firstColumn="0" w:lastColumn="0" w:noHBand="0" w:noVBand="0"/>
      </w:tblPr>
      <w:tblGrid>
        <w:gridCol w:w="3105"/>
      </w:tblGrid>
      <w:tr w:rsidR="00192C19" w14:paraId="3ACA95BB" w14:textId="77777777" w:rsidTr="006A0785">
        <w:trPr>
          <w:trHeight w:val="233"/>
        </w:trPr>
        <w:tc>
          <w:tcPr>
            <w:tcW w:w="3105" w:type="dxa"/>
          </w:tcPr>
          <w:p w14:paraId="0E284ACF" w14:textId="75535FD4" w:rsidR="00192C19" w:rsidRDefault="00FB295A" w:rsidP="0009332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497F81">
              <w:rPr>
                <w:rFonts w:ascii="Arial" w:hAnsi="Arial" w:cs="Arial"/>
                <w:b/>
                <w:sz w:val="16"/>
                <w:szCs w:val="16"/>
              </w:rPr>
              <w:t>RespBirthPlace|upper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5287" w:tblpY="6269"/>
        <w:tblW w:w="0" w:type="auto"/>
        <w:tblLook w:val="0000" w:firstRow="0" w:lastRow="0" w:firstColumn="0" w:lastColumn="0" w:noHBand="0" w:noVBand="0"/>
      </w:tblPr>
      <w:tblGrid>
        <w:gridCol w:w="2340"/>
      </w:tblGrid>
      <w:tr w:rsidR="00192C19" w14:paraId="6D056AEB" w14:textId="77777777" w:rsidTr="00B83D81">
        <w:trPr>
          <w:trHeight w:val="208"/>
        </w:trPr>
        <w:tc>
          <w:tcPr>
            <w:tcW w:w="2340" w:type="dxa"/>
          </w:tcPr>
          <w:p w14:paraId="08DEF90F" w14:textId="2D463179" w:rsidR="00192C19" w:rsidRDefault="00FB295A" w:rsidP="00C734A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573F7E">
              <w:rPr>
                <w:rFonts w:ascii="Arial" w:hAnsi="Arial" w:cs="Arial"/>
                <w:b/>
                <w:sz w:val="16"/>
                <w:szCs w:val="16"/>
              </w:rPr>
              <w:t>RespNumMarriages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7608" w:tblpY="6252"/>
        <w:tblW w:w="0" w:type="auto"/>
        <w:tblLook w:val="0000" w:firstRow="0" w:lastRow="0" w:firstColumn="0" w:lastColumn="0" w:noHBand="0" w:noVBand="0"/>
      </w:tblPr>
      <w:tblGrid>
        <w:gridCol w:w="2806"/>
      </w:tblGrid>
      <w:tr w:rsidR="00192C19" w14:paraId="52A0AABB" w14:textId="77777777" w:rsidTr="00B83D81">
        <w:trPr>
          <w:trHeight w:val="225"/>
        </w:trPr>
        <w:tc>
          <w:tcPr>
            <w:tcW w:w="2806" w:type="dxa"/>
          </w:tcPr>
          <w:p w14:paraId="03E3BB9A" w14:textId="797CC85C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573F7E">
              <w:rPr>
                <w:rFonts w:ascii="Arial" w:hAnsi="Arial" w:cs="Arial"/>
                <w:b/>
                <w:sz w:val="16"/>
                <w:szCs w:val="16"/>
              </w:rPr>
              <w:t>RespRace|upper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303" w:tblpY="6707"/>
        <w:tblW w:w="10102" w:type="dxa"/>
        <w:tblLook w:val="0000" w:firstRow="0" w:lastRow="0" w:firstColumn="0" w:lastColumn="0" w:noHBand="0" w:noVBand="0"/>
      </w:tblPr>
      <w:tblGrid>
        <w:gridCol w:w="10102"/>
      </w:tblGrid>
      <w:tr w:rsidR="00192C19" w14:paraId="605CFCBA" w14:textId="77777777" w:rsidTr="00B83D81">
        <w:trPr>
          <w:trHeight w:val="283"/>
        </w:trPr>
        <w:tc>
          <w:tcPr>
            <w:tcW w:w="10102" w:type="dxa"/>
          </w:tcPr>
          <w:p w14:paraId="78C2B314" w14:textId="26CA2AB8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B41823">
              <w:rPr>
                <w:rFonts w:ascii="Arial" w:hAnsi="Arial" w:cs="Arial"/>
                <w:b/>
                <w:sz w:val="16"/>
                <w:szCs w:val="16"/>
              </w:rPr>
              <w:t>RespProfession|upper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B41823"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 w:rsidR="00B41823">
              <w:rPr>
                <w:rFonts w:ascii="Arial" w:hAnsi="Arial" w:cs="Arial"/>
                <w:b/>
                <w:sz w:val="16"/>
                <w:szCs w:val="16"/>
              </w:rPr>
              <w:t>RespProfession</w:t>
            </w:r>
            <w:proofErr w:type="spellEnd"/>
            <w:r w:rsidR="00B41823">
              <w:rPr>
                <w:rFonts w:ascii="Arial" w:hAnsi="Arial" w:cs="Arial"/>
                <w:b/>
                <w:sz w:val="16"/>
                <w:szCs w:val="16"/>
              </w:rPr>
              <w:t xml:space="preserve"> == “” %}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>N/A</w:t>
            </w:r>
            <w:r w:rsidR="00B41823"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horzAnchor="page" w:tblpX="1713" w:tblpY="7161"/>
        <w:tblW w:w="10170" w:type="dxa"/>
        <w:tblLook w:val="0000" w:firstRow="0" w:lastRow="0" w:firstColumn="0" w:lastColumn="0" w:noHBand="0" w:noVBand="0"/>
      </w:tblPr>
      <w:tblGrid>
        <w:gridCol w:w="10170"/>
      </w:tblGrid>
      <w:tr w:rsidR="00192C19" w14:paraId="586E532D" w14:textId="77777777" w:rsidTr="00B83D81">
        <w:trPr>
          <w:trHeight w:val="258"/>
        </w:trPr>
        <w:tc>
          <w:tcPr>
            <w:tcW w:w="10170" w:type="dxa"/>
          </w:tcPr>
          <w:p w14:paraId="6A584C27" w14:textId="0492A1A3" w:rsidR="00192C1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2645BF">
              <w:rPr>
                <w:rFonts w:ascii="Arial" w:hAnsi="Arial" w:cs="Arial"/>
                <w:b/>
                <w:sz w:val="16"/>
                <w:szCs w:val="16"/>
              </w:rPr>
              <w:t>RespIndustry|upper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2645BF"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 w:rsidR="002645BF">
              <w:rPr>
                <w:rFonts w:ascii="Arial" w:hAnsi="Arial" w:cs="Arial"/>
                <w:b/>
                <w:sz w:val="16"/>
                <w:szCs w:val="16"/>
              </w:rPr>
              <w:t>RespIndustry</w:t>
            </w:r>
            <w:proofErr w:type="spellEnd"/>
            <w:r w:rsidR="002645BF">
              <w:rPr>
                <w:rFonts w:ascii="Arial" w:hAnsi="Arial" w:cs="Arial"/>
                <w:b/>
                <w:sz w:val="16"/>
                <w:szCs w:val="16"/>
              </w:rPr>
              <w:t xml:space="preserve"> == “” %}</w:t>
            </w:r>
            <w:r w:rsidR="00746A89">
              <w:rPr>
                <w:rFonts w:ascii="Arial" w:hAnsi="Arial" w:cs="Arial"/>
                <w:b/>
                <w:sz w:val="16"/>
                <w:szCs w:val="16"/>
              </w:rPr>
              <w:t>N/A</w:t>
            </w:r>
            <w:r w:rsidR="002645BF"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horzAnchor="page" w:tblpX="1798" w:tblpY="1898"/>
        <w:tblW w:w="10034" w:type="dxa"/>
        <w:tblLook w:val="0000" w:firstRow="0" w:lastRow="0" w:firstColumn="0" w:lastColumn="0" w:noHBand="0" w:noVBand="0"/>
      </w:tblPr>
      <w:tblGrid>
        <w:gridCol w:w="10034"/>
      </w:tblGrid>
      <w:tr w:rsidR="006B5D3E" w14:paraId="2A7FD0E7" w14:textId="77777777" w:rsidTr="00B83D81">
        <w:trPr>
          <w:trHeight w:val="258"/>
        </w:trPr>
        <w:tc>
          <w:tcPr>
            <w:tcW w:w="10034" w:type="dxa"/>
          </w:tcPr>
          <w:p w14:paraId="1B79CB7A" w14:textId="7A84F260" w:rsidR="006B5D3E" w:rsidRDefault="00841796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PetChangedName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== “No”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>{% else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PetMaidenFirst|upper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PetMaidenMiddle|upper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PetMaidenLast|upper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tblpX="312" w:tblpY="2365"/>
        <w:tblW w:w="4975" w:type="dxa"/>
        <w:tblLook w:val="0000" w:firstRow="0" w:lastRow="0" w:firstColumn="0" w:lastColumn="0" w:noHBand="0" w:noVBand="0"/>
      </w:tblPr>
      <w:tblGrid>
        <w:gridCol w:w="4975"/>
      </w:tblGrid>
      <w:tr w:rsidR="006B5D3E" w14:paraId="6E5ED8CA" w14:textId="77777777" w:rsidTr="00B83D81">
        <w:trPr>
          <w:trHeight w:val="258"/>
        </w:trPr>
        <w:tc>
          <w:tcPr>
            <w:tcW w:w="4975" w:type="dxa"/>
          </w:tcPr>
          <w:p w14:paraId="047DEFA2" w14:textId="19EB7A7F" w:rsidR="006B5D3E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841796">
              <w:rPr>
                <w:rFonts w:ascii="Arial" w:hAnsi="Arial" w:cs="Arial"/>
                <w:b/>
                <w:sz w:val="16"/>
                <w:szCs w:val="16"/>
              </w:rPr>
              <w:t>PetFirst|upper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}}{{ </w:t>
            </w:r>
            <w:r w:rsidR="009B23C3">
              <w:rPr>
                <w:rFonts w:ascii="Arial" w:hAnsi="Arial" w:cs="Arial"/>
                <w:b/>
                <w:sz w:val="16"/>
                <w:szCs w:val="16"/>
              </w:rPr>
              <w:t>“ “|c(</w:t>
            </w:r>
            <w:proofErr w:type="spellStart"/>
            <w:r w:rsidR="00841796">
              <w:rPr>
                <w:rFonts w:ascii="Arial" w:hAnsi="Arial" w:cs="Arial"/>
                <w:b/>
                <w:sz w:val="16"/>
                <w:szCs w:val="16"/>
              </w:rPr>
              <w:t>PetMiddle</w:t>
            </w:r>
            <w:proofErr w:type="spellEnd"/>
            <w:r w:rsidR="009B23C3">
              <w:rPr>
                <w:rFonts w:ascii="Arial" w:hAnsi="Arial" w:cs="Arial"/>
                <w:b/>
                <w:sz w:val="16"/>
                <w:szCs w:val="16"/>
              </w:rPr>
              <w:t>)</w:t>
            </w:r>
            <w:r w:rsidR="00841796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84179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841796">
              <w:rPr>
                <w:rFonts w:ascii="Arial" w:hAnsi="Arial" w:cs="Arial"/>
                <w:b/>
                <w:sz w:val="16"/>
                <w:szCs w:val="16"/>
              </w:rPr>
              <w:t>PetLast|upper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261" w:tblpY="2814"/>
        <w:tblW w:w="3060" w:type="dxa"/>
        <w:tblLook w:val="0000" w:firstRow="0" w:lastRow="0" w:firstColumn="0" w:lastColumn="0" w:noHBand="0" w:noVBand="0"/>
      </w:tblPr>
      <w:tblGrid>
        <w:gridCol w:w="3060"/>
      </w:tblGrid>
      <w:tr w:rsidR="006B5D3E" w14:paraId="399C112D" w14:textId="77777777" w:rsidTr="00B83D81">
        <w:trPr>
          <w:trHeight w:val="241"/>
        </w:trPr>
        <w:tc>
          <w:tcPr>
            <w:tcW w:w="3060" w:type="dxa"/>
          </w:tcPr>
          <w:p w14:paraId="47AFAD67" w14:textId="68C03F66" w:rsidR="006B5D3E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36692D">
              <w:rPr>
                <w:rFonts w:ascii="Arial" w:hAnsi="Arial" w:cs="Arial"/>
                <w:b/>
                <w:sz w:val="16"/>
                <w:szCs w:val="16"/>
              </w:rPr>
              <w:t>PetD</w:t>
            </w:r>
            <w:r w:rsidR="00EC31FA">
              <w:rPr>
                <w:rFonts w:ascii="Arial" w:hAnsi="Arial" w:cs="Arial"/>
                <w:b/>
                <w:sz w:val="16"/>
                <w:szCs w:val="16"/>
              </w:rPr>
              <w:t>OB</w:t>
            </w:r>
            <w:r w:rsidR="0036692D">
              <w:rPr>
                <w:rFonts w:ascii="Arial" w:hAnsi="Arial" w:cs="Arial"/>
                <w:b/>
                <w:sz w:val="16"/>
                <w:szCs w:val="16"/>
              </w:rPr>
              <w:t>|date</w:t>
            </w:r>
            <w:proofErr w:type="spellEnd"/>
            <w:r w:rsidR="0036692D">
              <w:rPr>
                <w:rFonts w:ascii="Arial" w:hAnsi="Arial" w:cs="Arial"/>
                <w:b/>
                <w:sz w:val="16"/>
                <w:szCs w:val="16"/>
              </w:rPr>
              <w:t>(“%m/%d/%Y”)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3298" w:tblpY="2823"/>
        <w:tblW w:w="1971" w:type="dxa"/>
        <w:tblLook w:val="0000" w:firstRow="0" w:lastRow="0" w:firstColumn="0" w:lastColumn="0" w:noHBand="0" w:noVBand="0"/>
      </w:tblPr>
      <w:tblGrid>
        <w:gridCol w:w="1971"/>
      </w:tblGrid>
      <w:tr w:rsidR="006B5D3E" w14:paraId="793DDD9F" w14:textId="77777777" w:rsidTr="00B83D81">
        <w:trPr>
          <w:trHeight w:val="233"/>
        </w:trPr>
        <w:tc>
          <w:tcPr>
            <w:tcW w:w="1971" w:type="dxa"/>
          </w:tcPr>
          <w:p w14:paraId="334BAD23" w14:textId="5112E66A" w:rsidR="006B5D3E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36692D">
              <w:rPr>
                <w:rFonts w:ascii="Arial" w:hAnsi="Arial" w:cs="Arial"/>
                <w:b/>
                <w:sz w:val="16"/>
                <w:szCs w:val="16"/>
              </w:rPr>
              <w:t>PetDOB|age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5271" w:tblpY="2382"/>
        <w:tblW w:w="5110" w:type="dxa"/>
        <w:tblLook w:val="0000" w:firstRow="0" w:lastRow="0" w:firstColumn="0" w:lastColumn="0" w:noHBand="0" w:noVBand="0"/>
      </w:tblPr>
      <w:tblGrid>
        <w:gridCol w:w="5110"/>
      </w:tblGrid>
      <w:tr w:rsidR="006B5D3E" w14:paraId="2C950473" w14:textId="77777777" w:rsidTr="00B83D81">
        <w:trPr>
          <w:trHeight w:val="225"/>
        </w:trPr>
        <w:tc>
          <w:tcPr>
            <w:tcW w:w="5110" w:type="dxa"/>
          </w:tcPr>
          <w:p w14:paraId="556C08A8" w14:textId="769E3E30" w:rsidR="006B5D3E" w:rsidRDefault="00635E7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PetWillChangeName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== “No”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PetLast|upper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213678"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213678">
              <w:rPr>
                <w:rFonts w:ascii="Arial" w:hAnsi="Arial" w:cs="Arial"/>
                <w:b/>
                <w:sz w:val="16"/>
                <w:szCs w:val="16"/>
              </w:rPr>
              <w:t>PetReqFirst|upper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E7A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B06C41">
              <w:rPr>
                <w:rFonts w:ascii="Arial" w:hAnsi="Arial" w:cs="Arial"/>
                <w:b/>
                <w:sz w:val="16"/>
                <w:szCs w:val="16"/>
              </w:rPr>
              <w:t>PetReqMiddle|upper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6E7A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0D4D73">
              <w:rPr>
                <w:rFonts w:ascii="Arial" w:hAnsi="Arial" w:cs="Arial"/>
                <w:b/>
                <w:sz w:val="16"/>
                <w:szCs w:val="16"/>
              </w:rPr>
              <w:t>PetReqLast|upper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tblpX="5335" w:tblpY="2823"/>
        <w:tblW w:w="5078" w:type="dxa"/>
        <w:tblLook w:val="0000" w:firstRow="0" w:lastRow="0" w:firstColumn="0" w:lastColumn="0" w:noHBand="0" w:noVBand="0"/>
      </w:tblPr>
      <w:tblGrid>
        <w:gridCol w:w="5078"/>
      </w:tblGrid>
      <w:tr w:rsidR="0006681F" w14:paraId="6DB6DD79" w14:textId="77777777" w:rsidTr="00B83D81">
        <w:trPr>
          <w:trHeight w:val="233"/>
        </w:trPr>
        <w:tc>
          <w:tcPr>
            <w:tcW w:w="5078" w:type="dxa"/>
          </w:tcPr>
          <w:p w14:paraId="6BD88D6F" w14:textId="31E3A284" w:rsidR="0006681F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35E7A">
              <w:rPr>
                <w:rFonts w:ascii="Arial" w:hAnsi="Arial" w:cs="Arial"/>
                <w:b/>
                <w:sz w:val="16"/>
                <w:szCs w:val="16"/>
              </w:rPr>
              <w:t>Pet</w:t>
            </w:r>
            <w:r w:rsidR="00B208D3">
              <w:rPr>
                <w:rFonts w:ascii="Arial" w:hAnsi="Arial" w:cs="Arial"/>
                <w:b/>
                <w:sz w:val="16"/>
                <w:szCs w:val="16"/>
              </w:rPr>
              <w:t>Address.</w:t>
            </w:r>
            <w:r w:rsidR="00635E7A">
              <w:rPr>
                <w:rFonts w:ascii="Arial" w:hAnsi="Arial" w:cs="Arial"/>
                <w:b/>
                <w:sz w:val="16"/>
                <w:szCs w:val="16"/>
              </w:rPr>
              <w:t>City</w:t>
            </w:r>
            <w:proofErr w:type="gramEnd"/>
            <w:r w:rsidR="00635E7A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19174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CF4E59">
              <w:rPr>
                <w:rFonts w:ascii="Arial" w:hAnsi="Arial" w:cs="Arial"/>
                <w:b/>
                <w:sz w:val="16"/>
                <w:szCs w:val="16"/>
              </w:rPr>
              <w:t>PetCounty|upper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19174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B06C41">
              <w:rPr>
                <w:rFonts w:ascii="Arial" w:hAnsi="Arial" w:cs="Arial"/>
                <w:b/>
                <w:sz w:val="16"/>
                <w:szCs w:val="16"/>
              </w:rPr>
              <w:t>Pet</w:t>
            </w:r>
            <w:r w:rsidR="00B208D3">
              <w:rPr>
                <w:rFonts w:ascii="Arial" w:hAnsi="Arial" w:cs="Arial"/>
                <w:b/>
                <w:sz w:val="16"/>
                <w:szCs w:val="16"/>
              </w:rPr>
              <w:t>Address.</w:t>
            </w:r>
            <w:r w:rsidR="00B06C41">
              <w:rPr>
                <w:rFonts w:ascii="Arial" w:hAnsi="Arial" w:cs="Arial"/>
                <w:b/>
                <w:sz w:val="16"/>
                <w:szCs w:val="16"/>
              </w:rPr>
              <w:t>State|upper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1728" w:tblpY="7604"/>
        <w:tblW w:w="7380" w:type="dxa"/>
        <w:tblLook w:val="0000" w:firstRow="0" w:lastRow="0" w:firstColumn="0" w:lastColumn="0" w:noHBand="0" w:noVBand="0"/>
      </w:tblPr>
      <w:tblGrid>
        <w:gridCol w:w="7380"/>
      </w:tblGrid>
      <w:tr w:rsidR="0006681F" w14:paraId="1A5C35FA" w14:textId="77777777" w:rsidTr="00B83D81">
        <w:trPr>
          <w:trHeight w:val="308"/>
        </w:trPr>
        <w:tc>
          <w:tcPr>
            <w:tcW w:w="7380" w:type="dxa"/>
          </w:tcPr>
          <w:p w14:paraId="1B5B586E" w14:textId="6E01404F" w:rsidR="0006681F" w:rsidRDefault="00CE1621" w:rsidP="00B7070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{% if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MarriageInUSA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== “Yes”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DE392C">
              <w:rPr>
                <w:rFonts w:ascii="Arial" w:hAnsi="Arial" w:cs="Arial"/>
                <w:b/>
                <w:sz w:val="16"/>
                <w:szCs w:val="16"/>
              </w:rPr>
              <w:t>MarriageCounty</w:t>
            </w:r>
            <w:r w:rsidR="00F36115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B7070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DE392C">
              <w:rPr>
                <w:rFonts w:ascii="Arial" w:hAnsi="Arial" w:cs="Arial"/>
                <w:b/>
                <w:sz w:val="16"/>
                <w:szCs w:val="16"/>
              </w:rPr>
              <w:t>MarriageState</w:t>
            </w:r>
            <w:r w:rsidR="00F36115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DE392C">
              <w:rPr>
                <w:rFonts w:ascii="Arial" w:hAnsi="Arial" w:cs="Arial"/>
                <w:b/>
                <w:sz w:val="16"/>
                <w:szCs w:val="16"/>
              </w:rPr>
              <w:t>{% else %}</w:t>
            </w:r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DE392C">
              <w:rPr>
                <w:rFonts w:ascii="Arial" w:hAnsi="Arial" w:cs="Arial"/>
                <w:b/>
                <w:sz w:val="16"/>
                <w:szCs w:val="16"/>
              </w:rPr>
              <w:t>MarriageCountry</w:t>
            </w:r>
            <w:r w:rsidR="00F36115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 w:rsidR="00FB295A"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  <w:r w:rsidR="00DE392C">
              <w:rPr>
                <w:rFonts w:ascii="Arial" w:hAnsi="Arial" w:cs="Arial"/>
                <w:b/>
                <w:sz w:val="16"/>
                <w:szCs w:val="16"/>
              </w:rPr>
              <w:t>{% endif %}</w:t>
            </w:r>
          </w:p>
        </w:tc>
      </w:tr>
    </w:tbl>
    <w:tbl>
      <w:tblPr>
        <w:tblpPr w:leftFromText="180" w:rightFromText="180" w:vertAnchor="text" w:horzAnchor="page" w:tblpX="9070" w:tblpY="7630"/>
        <w:tblW w:w="2620" w:type="dxa"/>
        <w:tblLook w:val="0000" w:firstRow="0" w:lastRow="0" w:firstColumn="0" w:lastColumn="0" w:noHBand="0" w:noVBand="0"/>
      </w:tblPr>
      <w:tblGrid>
        <w:gridCol w:w="2733"/>
      </w:tblGrid>
      <w:tr w:rsidR="006E7A89" w14:paraId="3F39729A" w14:textId="77777777" w:rsidTr="00B83D81">
        <w:trPr>
          <w:trHeight w:val="200"/>
        </w:trPr>
        <w:tc>
          <w:tcPr>
            <w:tcW w:w="2620" w:type="dxa"/>
          </w:tcPr>
          <w:p w14:paraId="5E8F6C45" w14:textId="2D1ABA57" w:rsidR="006E7A89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47052">
              <w:rPr>
                <w:rFonts w:ascii="Arial" w:hAnsi="Arial" w:cs="Arial"/>
                <w:b/>
                <w:sz w:val="16"/>
                <w:szCs w:val="16"/>
              </w:rPr>
              <w:t>MarriageDate|date</w:t>
            </w:r>
            <w:proofErr w:type="spellEnd"/>
            <w:r w:rsidR="00647052">
              <w:rPr>
                <w:rFonts w:ascii="Arial" w:hAnsi="Arial" w:cs="Arial"/>
                <w:b/>
                <w:sz w:val="16"/>
                <w:szCs w:val="16"/>
              </w:rPr>
              <w:t>(“%</w:t>
            </w:r>
            <w:r w:rsidR="004B14F1">
              <w:rPr>
                <w:rFonts w:ascii="Arial" w:hAnsi="Arial" w:cs="Arial"/>
                <w:b/>
                <w:sz w:val="16"/>
                <w:szCs w:val="16"/>
              </w:rPr>
              <w:t>m</w:t>
            </w:r>
            <w:r w:rsidR="00647052">
              <w:rPr>
                <w:rFonts w:ascii="Arial" w:hAnsi="Arial" w:cs="Arial"/>
                <w:b/>
                <w:sz w:val="16"/>
                <w:szCs w:val="16"/>
              </w:rPr>
              <w:t>/%d/%Y”)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6753" w:tblpY="8103"/>
        <w:tblOverlap w:val="never"/>
        <w:tblW w:w="5130" w:type="dxa"/>
        <w:tblLook w:val="0000" w:firstRow="0" w:lastRow="0" w:firstColumn="0" w:lastColumn="0" w:noHBand="0" w:noVBand="0"/>
      </w:tblPr>
      <w:tblGrid>
        <w:gridCol w:w="5130"/>
      </w:tblGrid>
      <w:tr w:rsidR="006E7A89" w14:paraId="6551C6B8" w14:textId="77777777" w:rsidTr="00B83D81">
        <w:trPr>
          <w:trHeight w:val="236"/>
        </w:trPr>
        <w:tc>
          <w:tcPr>
            <w:tcW w:w="5130" w:type="dxa"/>
          </w:tcPr>
          <w:p w14:paraId="19EE4821" w14:textId="34C7DC22" w:rsidR="006E7A89" w:rsidRDefault="00FB295A" w:rsidP="00B7070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47052">
              <w:rPr>
                <w:rFonts w:ascii="Arial" w:hAnsi="Arial" w:cs="Arial"/>
                <w:b/>
                <w:sz w:val="16"/>
                <w:szCs w:val="16"/>
              </w:rPr>
              <w:t>ChildInfo|length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5331" w:tblpY="1043"/>
        <w:tblW w:w="324" w:type="dxa"/>
        <w:tblLook w:val="0000" w:firstRow="0" w:lastRow="0" w:firstColumn="0" w:lastColumn="0" w:noHBand="0" w:noVBand="0"/>
      </w:tblPr>
      <w:tblGrid>
        <w:gridCol w:w="324"/>
      </w:tblGrid>
      <w:tr w:rsidR="006E7A89" w14:paraId="21C78026" w14:textId="77777777" w:rsidTr="006A0785">
        <w:trPr>
          <w:trHeight w:val="226"/>
        </w:trPr>
        <w:tc>
          <w:tcPr>
            <w:tcW w:w="324" w:type="dxa"/>
          </w:tcPr>
          <w:p w14:paraId="0D416B8C" w14:textId="77777777" w:rsidR="006E7A89" w:rsidRDefault="006E7A89" w:rsidP="006E7A8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X</w:t>
            </w:r>
          </w:p>
        </w:tc>
      </w:tr>
    </w:tbl>
    <w:tbl>
      <w:tblPr>
        <w:tblpPr w:leftFromText="180" w:rightFromText="180" w:vertAnchor="text" w:horzAnchor="page" w:tblpX="7491" w:tblpY="1032"/>
        <w:tblW w:w="324" w:type="dxa"/>
        <w:tblLook w:val="0000" w:firstRow="0" w:lastRow="0" w:firstColumn="0" w:lastColumn="0" w:noHBand="0" w:noVBand="0"/>
      </w:tblPr>
      <w:tblGrid>
        <w:gridCol w:w="324"/>
      </w:tblGrid>
      <w:tr w:rsidR="006E7A89" w14:paraId="7F9C36A3" w14:textId="77777777" w:rsidTr="006A0785">
        <w:trPr>
          <w:trHeight w:val="226"/>
        </w:trPr>
        <w:tc>
          <w:tcPr>
            <w:tcW w:w="324" w:type="dxa"/>
          </w:tcPr>
          <w:p w14:paraId="7D8C04AC" w14:textId="77777777" w:rsidR="006E7A89" w:rsidRDefault="006E7A89" w:rsidP="006E7A8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page" w:tblpX="9426" w:tblpY="1033"/>
        <w:tblW w:w="324" w:type="dxa"/>
        <w:tblLook w:val="0000" w:firstRow="0" w:lastRow="0" w:firstColumn="0" w:lastColumn="0" w:noHBand="0" w:noVBand="0"/>
      </w:tblPr>
      <w:tblGrid>
        <w:gridCol w:w="324"/>
      </w:tblGrid>
      <w:tr w:rsidR="006E7A89" w14:paraId="554B1AE9" w14:textId="77777777" w:rsidTr="006A0785">
        <w:trPr>
          <w:trHeight w:val="258"/>
        </w:trPr>
        <w:tc>
          <w:tcPr>
            <w:tcW w:w="324" w:type="dxa"/>
          </w:tcPr>
          <w:p w14:paraId="26E90AAB" w14:textId="77777777" w:rsidR="006E7A89" w:rsidRDefault="006E7A89" w:rsidP="006E7A8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page" w:tblpX="4815" w:tblpY="5814"/>
        <w:tblW w:w="0" w:type="auto"/>
        <w:tblLook w:val="0000" w:firstRow="0" w:lastRow="0" w:firstColumn="0" w:lastColumn="0" w:noHBand="0" w:noVBand="0"/>
      </w:tblPr>
      <w:tblGrid>
        <w:gridCol w:w="1885"/>
      </w:tblGrid>
      <w:tr w:rsidR="00B83D81" w14:paraId="6422548D" w14:textId="77777777" w:rsidTr="00B83D81">
        <w:trPr>
          <w:trHeight w:val="216"/>
        </w:trPr>
        <w:tc>
          <w:tcPr>
            <w:tcW w:w="1885" w:type="dxa"/>
          </w:tcPr>
          <w:p w14:paraId="3D543FDA" w14:textId="3ACBE745" w:rsidR="00B83D81" w:rsidRDefault="00FB295A" w:rsidP="00B83D8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6A4814">
              <w:rPr>
                <w:rFonts w:ascii="Arial" w:hAnsi="Arial" w:cs="Arial"/>
                <w:b/>
                <w:sz w:val="16"/>
                <w:szCs w:val="16"/>
              </w:rPr>
              <w:t>RespDOB|age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margin" w:tblpXSpec="right" w:tblpY="8688"/>
        <w:tblOverlap w:val="never"/>
        <w:tblW w:w="3411" w:type="dxa"/>
        <w:tblLook w:val="0000" w:firstRow="0" w:lastRow="0" w:firstColumn="0" w:lastColumn="0" w:noHBand="0" w:noVBand="0"/>
      </w:tblPr>
      <w:tblGrid>
        <w:gridCol w:w="3411"/>
      </w:tblGrid>
      <w:tr w:rsidR="00D21F9D" w14:paraId="27DA555F" w14:textId="77777777" w:rsidTr="00D21F9D">
        <w:trPr>
          <w:trHeight w:val="174"/>
        </w:trPr>
        <w:tc>
          <w:tcPr>
            <w:tcW w:w="3411" w:type="dxa"/>
          </w:tcPr>
          <w:p w14:paraId="14129492" w14:textId="6EFAF4FD" w:rsidR="00D21F9D" w:rsidRDefault="00FB295A" w:rsidP="00D21F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3F67CD">
              <w:rPr>
                <w:rFonts w:ascii="Arial" w:hAnsi="Arial" w:cs="Arial"/>
                <w:b/>
                <w:sz w:val="16"/>
                <w:szCs w:val="16"/>
              </w:rPr>
              <w:t>Attorney</w:t>
            </w:r>
            <w:r w:rsidR="00355D9F">
              <w:rPr>
                <w:rFonts w:ascii="Arial" w:hAnsi="Arial" w:cs="Arial"/>
                <w:b/>
                <w:sz w:val="16"/>
                <w:szCs w:val="16"/>
              </w:rPr>
              <w:t>.Name</w:t>
            </w:r>
            <w:r w:rsidR="003F67CD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margin" w:tblpX="530" w:tblpY="1091"/>
        <w:tblW w:w="2460" w:type="dxa"/>
        <w:tblLook w:val="0000" w:firstRow="0" w:lastRow="0" w:firstColumn="0" w:lastColumn="0" w:noHBand="0" w:noVBand="0"/>
      </w:tblPr>
      <w:tblGrid>
        <w:gridCol w:w="2460"/>
      </w:tblGrid>
      <w:tr w:rsidR="00841796" w14:paraId="5A8C211B" w14:textId="77777777" w:rsidTr="00526025">
        <w:trPr>
          <w:trHeight w:val="240"/>
        </w:trPr>
        <w:tc>
          <w:tcPr>
            <w:tcW w:w="2460" w:type="dxa"/>
          </w:tcPr>
          <w:p w14:paraId="7E09D70E" w14:textId="7C802E0F" w:rsidR="00C310AF" w:rsidRDefault="00FB295A" w:rsidP="00C310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206D2D">
              <w:rPr>
                <w:rFonts w:ascii="Arial" w:hAnsi="Arial" w:cs="Arial"/>
                <w:b/>
                <w:sz w:val="16"/>
                <w:szCs w:val="16"/>
              </w:rPr>
              <w:t>Filing</w:t>
            </w:r>
            <w:r w:rsidR="00841796">
              <w:rPr>
                <w:rFonts w:ascii="Arial" w:hAnsi="Arial" w:cs="Arial"/>
                <w:b/>
                <w:sz w:val="16"/>
                <w:szCs w:val="16"/>
              </w:rPr>
              <w:t>County</w:t>
            </w:r>
            <w:r w:rsidR="00012C59">
              <w:rPr>
                <w:rFonts w:ascii="Arial" w:hAnsi="Arial" w:cs="Arial"/>
                <w:b/>
                <w:sz w:val="16"/>
                <w:szCs w:val="16"/>
              </w:rPr>
              <w:t>|upper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tbl>
      <w:tblPr>
        <w:tblpPr w:leftFromText="180" w:rightFromText="180" w:vertAnchor="text" w:horzAnchor="page" w:tblpX="5641" w:tblpY="10501"/>
        <w:tblOverlap w:val="never"/>
        <w:tblW w:w="3330" w:type="dxa"/>
        <w:tblLook w:val="0000" w:firstRow="0" w:lastRow="0" w:firstColumn="0" w:lastColumn="0" w:noHBand="0" w:noVBand="0"/>
      </w:tblPr>
      <w:tblGrid>
        <w:gridCol w:w="3330"/>
      </w:tblGrid>
      <w:tr w:rsidR="00487161" w14:paraId="1F5338D7" w14:textId="77777777" w:rsidTr="00487161">
        <w:trPr>
          <w:trHeight w:val="250"/>
        </w:trPr>
        <w:tc>
          <w:tcPr>
            <w:tcW w:w="3330" w:type="dxa"/>
          </w:tcPr>
          <w:p w14:paraId="4CDEEDBD" w14:textId="68C62C47" w:rsidR="00487161" w:rsidRDefault="00FB295A" w:rsidP="0048716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 </w:t>
            </w:r>
            <w:proofErr w:type="spellStart"/>
            <w:r w:rsidR="00C54D1E">
              <w:rPr>
                <w:rFonts w:ascii="Arial" w:hAnsi="Arial" w:cs="Arial"/>
                <w:b/>
                <w:sz w:val="16"/>
                <w:szCs w:val="16"/>
              </w:rPr>
              <w:t>Filing</w:t>
            </w:r>
            <w:r w:rsidR="00E1038B">
              <w:rPr>
                <w:rFonts w:ascii="Arial" w:hAnsi="Arial" w:cs="Arial"/>
                <w:b/>
                <w:sz w:val="16"/>
                <w:szCs w:val="16"/>
              </w:rPr>
              <w:t>County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}}</w:t>
            </w:r>
          </w:p>
        </w:tc>
      </w:tr>
    </w:tbl>
    <w:p w14:paraId="56B84707" w14:textId="77777777" w:rsidR="00B7328C" w:rsidRDefault="00B7328C">
      <w:pPr>
        <w:rPr>
          <w:rFonts w:ascii="Arial" w:hAnsi="Arial" w:cs="Arial"/>
          <w:b/>
          <w:sz w:val="16"/>
          <w:szCs w:val="16"/>
        </w:rPr>
      </w:pPr>
    </w:p>
    <w:p w14:paraId="7689B6D9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1C38A4D6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44185EEA" w14:textId="77777777" w:rsidR="00B7328C" w:rsidRPr="00B7328C" w:rsidRDefault="00B7328C" w:rsidP="00B7328C">
      <w:pPr>
        <w:tabs>
          <w:tab w:val="left" w:pos="5235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75FE012F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2C806189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542A892E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7EDD7D54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121DF4A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223E9ABC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56C2D465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0B5B0614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3E04E98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5D7EFB90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6B85AD4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0254B70A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06FEAA11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72CF00D4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0A5FADC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1399B3A3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0A8D249F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63C2A846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3DBE6E54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4D9B71BE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5F676F1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1E1CF8B5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587DF23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72C15C13" w14:textId="77777777" w:rsidR="00B7328C" w:rsidRPr="00B7328C" w:rsidRDefault="00B7328C" w:rsidP="00B7328C">
      <w:pPr>
        <w:ind w:firstLine="720"/>
        <w:rPr>
          <w:rFonts w:ascii="Arial" w:hAnsi="Arial" w:cs="Arial"/>
          <w:sz w:val="16"/>
          <w:szCs w:val="16"/>
        </w:rPr>
      </w:pPr>
    </w:p>
    <w:p w14:paraId="7EF64507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48C30EC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horzAnchor="page" w:tblpX="4231" w:tblpY="48"/>
        <w:tblW w:w="5595" w:type="dxa"/>
        <w:tblLook w:val="0000" w:firstRow="0" w:lastRow="0" w:firstColumn="0" w:lastColumn="0" w:noHBand="0" w:noVBand="0"/>
      </w:tblPr>
      <w:tblGrid>
        <w:gridCol w:w="5595"/>
      </w:tblGrid>
      <w:tr w:rsidR="0070660E" w14:paraId="497E1094" w14:textId="77777777" w:rsidTr="0070660E">
        <w:trPr>
          <w:trHeight w:val="255"/>
        </w:trPr>
        <w:tc>
          <w:tcPr>
            <w:tcW w:w="5595" w:type="dxa"/>
          </w:tcPr>
          <w:p w14:paraId="7E1A13FF" w14:textId="77777777" w:rsidR="0070660E" w:rsidRDefault="0070660E" w:rsidP="0070660E">
            <w:pPr>
              <w:tabs>
                <w:tab w:val="left" w:pos="3600"/>
              </w:tabs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2501 NELSON MILLER PKWY, STE 102</w:t>
            </w:r>
          </w:p>
        </w:tc>
      </w:tr>
    </w:tbl>
    <w:p w14:paraId="044EC9D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5DA13EC6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horzAnchor="page" w:tblpX="7516" w:tblpY="71"/>
        <w:tblW w:w="0" w:type="auto"/>
        <w:tblLook w:val="0000" w:firstRow="0" w:lastRow="0" w:firstColumn="0" w:lastColumn="0" w:noHBand="0" w:noVBand="0"/>
      </w:tblPr>
      <w:tblGrid>
        <w:gridCol w:w="990"/>
        <w:gridCol w:w="990"/>
      </w:tblGrid>
      <w:tr w:rsidR="007D274C" w14:paraId="62B6E558" w14:textId="77777777" w:rsidTr="007D274C">
        <w:trPr>
          <w:trHeight w:val="210"/>
        </w:trPr>
        <w:tc>
          <w:tcPr>
            <w:tcW w:w="990" w:type="dxa"/>
          </w:tcPr>
          <w:p w14:paraId="0DF228B2" w14:textId="77777777" w:rsidR="007D274C" w:rsidRPr="007D274C" w:rsidRDefault="007D274C" w:rsidP="007D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7D274C">
              <w:rPr>
                <w:rFonts w:ascii="Arial" w:hAnsi="Arial" w:cs="Arial"/>
                <w:b/>
                <w:sz w:val="16"/>
                <w:szCs w:val="16"/>
              </w:rPr>
              <w:t>40223</w:t>
            </w:r>
          </w:p>
        </w:tc>
        <w:tc>
          <w:tcPr>
            <w:tcW w:w="990" w:type="dxa"/>
          </w:tcPr>
          <w:p w14:paraId="1E0FE452" w14:textId="77777777" w:rsidR="007D274C" w:rsidRDefault="007D274C" w:rsidP="007D274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D894CB8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3750E9F7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362C6845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60A8FA1A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4D8FABE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1BC1E149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77EC5B5F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417A5202" w14:textId="77777777" w:rsidR="00B7328C" w:rsidRPr="00B7328C" w:rsidRDefault="00B7328C" w:rsidP="00B7328C">
      <w:pPr>
        <w:rPr>
          <w:rFonts w:ascii="Arial" w:hAnsi="Arial" w:cs="Arial"/>
          <w:sz w:val="16"/>
          <w:szCs w:val="16"/>
        </w:rPr>
      </w:pPr>
    </w:p>
    <w:p w14:paraId="0CA8F25E" w14:textId="6B4D0026" w:rsidR="00C039CA" w:rsidRDefault="00C039CA">
      <w:pPr>
        <w:spacing w:after="160"/>
        <w:rPr>
          <w:rFonts w:ascii="Arial" w:hAnsi="Arial" w:cs="Arial"/>
          <w:sz w:val="16"/>
          <w:szCs w:val="16"/>
        </w:rPr>
      </w:pPr>
    </w:p>
    <w:sectPr w:rsidR="00C039CA" w:rsidSect="003E190D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81B97" w14:textId="77777777" w:rsidR="00B60035" w:rsidRDefault="00B60035" w:rsidP="002F2E7A">
      <w:pPr>
        <w:spacing w:line="240" w:lineRule="auto"/>
      </w:pPr>
      <w:r>
        <w:separator/>
      </w:r>
    </w:p>
  </w:endnote>
  <w:endnote w:type="continuationSeparator" w:id="0">
    <w:p w14:paraId="0C98AE47" w14:textId="77777777" w:rsidR="00B60035" w:rsidRDefault="00B60035" w:rsidP="002F2E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811CB" w14:textId="77777777" w:rsidR="002F2E7A" w:rsidRDefault="003E190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4933E09" wp14:editId="5FBFB8CF">
              <wp:simplePos x="0" y="0"/>
              <wp:positionH relativeFrom="column">
                <wp:posOffset>3403600</wp:posOffset>
              </wp:positionH>
              <wp:positionV relativeFrom="paragraph">
                <wp:posOffset>-1791335</wp:posOffset>
              </wp:positionV>
              <wp:extent cx="742950" cy="1333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2950" cy="1333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38555F" id="Rectangle 2" o:spid="_x0000_s1026" style="position:absolute;margin-left:268pt;margin-top:-141.05pt;width:58.5pt;height:10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CCD77" w14:textId="77777777" w:rsidR="00B60035" w:rsidRDefault="00B60035" w:rsidP="002F2E7A">
      <w:pPr>
        <w:spacing w:line="240" w:lineRule="auto"/>
      </w:pPr>
      <w:r>
        <w:separator/>
      </w:r>
    </w:p>
  </w:footnote>
  <w:footnote w:type="continuationSeparator" w:id="0">
    <w:p w14:paraId="049059C0" w14:textId="77777777" w:rsidR="00B60035" w:rsidRDefault="00B60035" w:rsidP="002F2E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F3E0C" w14:textId="77777777" w:rsidR="002F2E7A" w:rsidRDefault="00000000">
    <w:pPr>
      <w:pStyle w:val="Header"/>
    </w:pPr>
    <w:r>
      <w:rPr>
        <w:noProof/>
      </w:rPr>
      <w:pict w14:anchorId="34A3B1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5838688" o:spid="_x0000_s1035" type="#_x0000_t75" style="position:absolute;margin-left:0;margin-top:0;width:612pt;height:11in;z-index:-251652096;mso-position-horizontal:center;mso-position-horizontal-relative:margin;mso-position-vertical:center;mso-position-vertical-relative:margin" o:allowincell="f">
          <v:imagedata r:id="rId1" o:title="VS300_Backgroun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9BA5" w14:textId="77777777" w:rsidR="002F2E7A" w:rsidRDefault="00000000">
    <w:pPr>
      <w:pStyle w:val="Header"/>
    </w:pPr>
    <w:r>
      <w:rPr>
        <w:noProof/>
      </w:rPr>
      <w:pict w14:anchorId="06E391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5838689" o:spid="_x0000_s1036" type="#_x0000_t75" style="position:absolute;margin-left:0;margin-top:0;width:612pt;height:11in;z-index:-251651072;mso-position-horizontal:center;mso-position-horizontal-relative:margin;mso-position-vertical:center;mso-position-vertical-relative:margin" o:allowincell="f">
          <v:imagedata r:id="rId1" o:title="VS300_Background"/>
          <w10:wrap anchorx="margin" anchory="margin"/>
        </v:shape>
      </w:pict>
    </w:r>
    <w:r w:rsidR="003E190D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6355F91E" wp14:editId="28A436CC">
              <wp:simplePos x="0" y="0"/>
              <wp:positionH relativeFrom="column">
                <wp:posOffset>831850</wp:posOffset>
              </wp:positionH>
              <wp:positionV relativeFrom="paragraph">
                <wp:posOffset>1143000</wp:posOffset>
              </wp:positionV>
              <wp:extent cx="694944" cy="155448"/>
              <wp:effectExtent l="0" t="0" r="10160" b="165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944" cy="155448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1068A4" id="Rectangle 1" o:spid="_x0000_s1026" style="position:absolute;margin-left:65.5pt;margin-top:90pt;width:54.7pt;height:12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" fillcolor="white [3201]" strokecolor="white [3212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74033" w14:textId="77777777" w:rsidR="002F2E7A" w:rsidRDefault="00000000">
    <w:pPr>
      <w:pStyle w:val="Header"/>
    </w:pPr>
    <w:r>
      <w:rPr>
        <w:noProof/>
      </w:rPr>
      <w:pict w14:anchorId="5921B9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5838687" o:spid="_x0000_s1034" type="#_x0000_t75" style="position:absolute;margin-left:0;margin-top:0;width:612pt;height:11in;z-index:-251653120;mso-position-horizontal:center;mso-position-horizontal-relative:margin;mso-position-vertical:center;mso-position-vertical-relative:margin" o:allowincell="f">
          <v:imagedata r:id="rId1" o:title="VS300_Backgroun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D9"/>
    <w:rsid w:val="00012C59"/>
    <w:rsid w:val="00046168"/>
    <w:rsid w:val="000465D9"/>
    <w:rsid w:val="00046E26"/>
    <w:rsid w:val="0006681F"/>
    <w:rsid w:val="000821C8"/>
    <w:rsid w:val="0009332B"/>
    <w:rsid w:val="00096A2A"/>
    <w:rsid w:val="000A45AE"/>
    <w:rsid w:val="000B3414"/>
    <w:rsid w:val="000D4D73"/>
    <w:rsid w:val="00191747"/>
    <w:rsid w:val="00192C19"/>
    <w:rsid w:val="001A6736"/>
    <w:rsid w:val="001C3A30"/>
    <w:rsid w:val="001D4C57"/>
    <w:rsid w:val="00206D2D"/>
    <w:rsid w:val="00213678"/>
    <w:rsid w:val="002645BF"/>
    <w:rsid w:val="002869EB"/>
    <w:rsid w:val="0029027B"/>
    <w:rsid w:val="002C418B"/>
    <w:rsid w:val="002F2E7A"/>
    <w:rsid w:val="003247BE"/>
    <w:rsid w:val="00355D9F"/>
    <w:rsid w:val="0036692D"/>
    <w:rsid w:val="003736D2"/>
    <w:rsid w:val="003E190D"/>
    <w:rsid w:val="003F3CC5"/>
    <w:rsid w:val="003F67CD"/>
    <w:rsid w:val="00416DE7"/>
    <w:rsid w:val="00417D92"/>
    <w:rsid w:val="00487161"/>
    <w:rsid w:val="00494403"/>
    <w:rsid w:val="00497F81"/>
    <w:rsid w:val="004B14F1"/>
    <w:rsid w:val="00526025"/>
    <w:rsid w:val="00544C92"/>
    <w:rsid w:val="00573285"/>
    <w:rsid w:val="00573F7E"/>
    <w:rsid w:val="00576A05"/>
    <w:rsid w:val="0057745F"/>
    <w:rsid w:val="005A2A3B"/>
    <w:rsid w:val="0060545E"/>
    <w:rsid w:val="00635E7A"/>
    <w:rsid w:val="00647052"/>
    <w:rsid w:val="006547C7"/>
    <w:rsid w:val="00657ADC"/>
    <w:rsid w:val="00660098"/>
    <w:rsid w:val="006A0785"/>
    <w:rsid w:val="006A2A99"/>
    <w:rsid w:val="006A4814"/>
    <w:rsid w:val="006B3697"/>
    <w:rsid w:val="006B478E"/>
    <w:rsid w:val="006B5D3E"/>
    <w:rsid w:val="006C27D0"/>
    <w:rsid w:val="006E7A89"/>
    <w:rsid w:val="0070660E"/>
    <w:rsid w:val="00746A89"/>
    <w:rsid w:val="0075632C"/>
    <w:rsid w:val="0076130C"/>
    <w:rsid w:val="007618EB"/>
    <w:rsid w:val="007D274C"/>
    <w:rsid w:val="007D7CEC"/>
    <w:rsid w:val="007F065C"/>
    <w:rsid w:val="00841796"/>
    <w:rsid w:val="00862262"/>
    <w:rsid w:val="00874A8C"/>
    <w:rsid w:val="008C0C2C"/>
    <w:rsid w:val="008E2125"/>
    <w:rsid w:val="009254DF"/>
    <w:rsid w:val="009A1F46"/>
    <w:rsid w:val="009B23C3"/>
    <w:rsid w:val="009B252C"/>
    <w:rsid w:val="009D4DEE"/>
    <w:rsid w:val="00A445CA"/>
    <w:rsid w:val="00A63215"/>
    <w:rsid w:val="00A74FB7"/>
    <w:rsid w:val="00A94DB3"/>
    <w:rsid w:val="00AA1B26"/>
    <w:rsid w:val="00AB165D"/>
    <w:rsid w:val="00B067F0"/>
    <w:rsid w:val="00B06C41"/>
    <w:rsid w:val="00B208D3"/>
    <w:rsid w:val="00B31A39"/>
    <w:rsid w:val="00B41823"/>
    <w:rsid w:val="00B518D9"/>
    <w:rsid w:val="00B548AA"/>
    <w:rsid w:val="00B60035"/>
    <w:rsid w:val="00B7070B"/>
    <w:rsid w:val="00B7328C"/>
    <w:rsid w:val="00B83D81"/>
    <w:rsid w:val="00BA13AF"/>
    <w:rsid w:val="00BB3612"/>
    <w:rsid w:val="00BE3587"/>
    <w:rsid w:val="00C039CA"/>
    <w:rsid w:val="00C173BD"/>
    <w:rsid w:val="00C310AF"/>
    <w:rsid w:val="00C54D1E"/>
    <w:rsid w:val="00C734A6"/>
    <w:rsid w:val="00C809B6"/>
    <w:rsid w:val="00C908F4"/>
    <w:rsid w:val="00C94C7E"/>
    <w:rsid w:val="00CA35AA"/>
    <w:rsid w:val="00CB4749"/>
    <w:rsid w:val="00CC23B0"/>
    <w:rsid w:val="00CE1621"/>
    <w:rsid w:val="00CE209E"/>
    <w:rsid w:val="00CF4E59"/>
    <w:rsid w:val="00D21184"/>
    <w:rsid w:val="00D21F9D"/>
    <w:rsid w:val="00D83F8A"/>
    <w:rsid w:val="00DC7AF8"/>
    <w:rsid w:val="00DE392C"/>
    <w:rsid w:val="00E1038B"/>
    <w:rsid w:val="00E55F56"/>
    <w:rsid w:val="00E6166E"/>
    <w:rsid w:val="00E759D9"/>
    <w:rsid w:val="00EC31FA"/>
    <w:rsid w:val="00EC6E4A"/>
    <w:rsid w:val="00ED1847"/>
    <w:rsid w:val="00ED6D68"/>
    <w:rsid w:val="00EE74FA"/>
    <w:rsid w:val="00F2157E"/>
    <w:rsid w:val="00F352C1"/>
    <w:rsid w:val="00F36115"/>
    <w:rsid w:val="00F4100D"/>
    <w:rsid w:val="00F4175B"/>
    <w:rsid w:val="00F71941"/>
    <w:rsid w:val="00F8284E"/>
    <w:rsid w:val="00FB295A"/>
    <w:rsid w:val="00FF0524"/>
    <w:rsid w:val="00FF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C7856"/>
  <w15:chartTrackingRefBased/>
  <w15:docId w15:val="{8DF8AD91-22DA-4EE4-AF16-2E32E9C2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C8"/>
    <w:pPr>
      <w:spacing w:after="0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E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E7A"/>
    <w:rPr>
      <w:rFonts w:ascii="Segoe UI" w:hAnsi="Segoe UI"/>
      <w:sz w:val="24"/>
    </w:rPr>
  </w:style>
  <w:style w:type="paragraph" w:styleId="Footer">
    <w:name w:val="footer"/>
    <w:basedOn w:val="Normal"/>
    <w:link w:val="FooterChar"/>
    <w:uiPriority w:val="99"/>
    <w:unhideWhenUsed/>
    <w:rsid w:val="002F2E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E7A"/>
    <w:rPr>
      <w:rFonts w:ascii="Segoe UI" w:hAnsi="Segoe UI"/>
      <w:sz w:val="24"/>
    </w:rPr>
  </w:style>
  <w:style w:type="table" w:styleId="TableGrid">
    <w:name w:val="Table Grid"/>
    <w:basedOn w:val="TableNormal"/>
    <w:uiPriority w:val="39"/>
    <w:rsid w:val="00C0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039CA"/>
    <w:rPr>
      <w:color w:val="808080"/>
    </w:rPr>
  </w:style>
  <w:style w:type="character" w:customStyle="1" w:styleId="TheFormToolGray">
    <w:name w:val="TheFormToolGray"/>
    <w:basedOn w:val="DefaultParagraphFont"/>
    <w:rsid w:val="00C039CA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rsid w:val="00C039CA"/>
    <w:rPr>
      <w:rFonts w:ascii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hanielS\Documents\Uncontested\Kentucky\09%20VS30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09 VS300.dotx</Template>
  <TotalTime>62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cp:keywords/>
  <dc:description/>
  <cp:lastModifiedBy>Tom Underwood</cp:lastModifiedBy>
  <cp:revision>40</cp:revision>
  <dcterms:created xsi:type="dcterms:W3CDTF">2019-12-31T16:10:00Z</dcterms:created>
  <dcterms:modified xsi:type="dcterms:W3CDTF">2023-08-29T17:44:00Z</dcterms:modified>
</cp:coreProperties>
</file>